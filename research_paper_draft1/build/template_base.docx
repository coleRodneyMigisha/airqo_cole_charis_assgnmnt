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624F4" w14:textId="77777777" w:rsidR="005B3CB5" w:rsidRDefault="005B3CB5">
      <w:pPr>
        <w:pStyle w:val="Title"/>
        <w:spacing w:before="360"/>
      </w:pPr>
      <w:r>
        <w:t>Title</w:t>
      </w:r>
    </w:p>
    <w:p w14:paraId="00748D78" w14:textId="77777777" w:rsidR="005B3CB5" w:rsidRDefault="005B3CB5">
      <w:pPr>
        <w:pStyle w:val="AuthorName"/>
        <w:rPr>
          <w:vertAlign w:val="superscript"/>
        </w:rPr>
      </w:pPr>
      <w:r>
        <w:t>Name SURNAME</w:t>
      </w:r>
      <w:r>
        <w:rPr>
          <w:vertAlign w:val="superscript"/>
        </w:rPr>
        <w:t>1</w:t>
      </w:r>
      <w:r>
        <w:t>, Name SURNAME</w:t>
      </w:r>
      <w:r>
        <w:rPr>
          <w:vertAlign w:val="superscript"/>
        </w:rPr>
        <w:t xml:space="preserve">2 </w:t>
      </w:r>
    </w:p>
    <w:p w14:paraId="1263EC7E" w14:textId="77777777" w:rsidR="005B3CB5" w:rsidRDefault="005B3CB5">
      <w:pPr>
        <w:pStyle w:val="AuthorAddresses"/>
      </w:pPr>
      <w:r>
        <w:rPr>
          <w:i w:val="0"/>
          <w:vertAlign w:val="superscript"/>
        </w:rPr>
        <w:t>1</w:t>
      </w:r>
      <w:r>
        <w:t>Organisation, Address, City, Postcode, Country</w:t>
      </w:r>
    </w:p>
    <w:p w14:paraId="1E746496" w14:textId="77777777" w:rsidR="005B3CB5" w:rsidRDefault="005B3CB5">
      <w:pPr>
        <w:pStyle w:val="AuthorAddresses"/>
      </w:pPr>
      <w:r>
        <w:t>Tel: +</w:t>
      </w:r>
      <w:proofErr w:type="spellStart"/>
      <w:r>
        <w:t>countrycode</w:t>
      </w:r>
      <w:proofErr w:type="spellEnd"/>
      <w:r>
        <w:t xml:space="preserve"> </w:t>
      </w:r>
      <w:proofErr w:type="spellStart"/>
      <w:r>
        <w:t>localcode</w:t>
      </w:r>
      <w:proofErr w:type="spellEnd"/>
      <w:r>
        <w:t xml:space="preserve"> number, Fax: + </w:t>
      </w:r>
      <w:proofErr w:type="spellStart"/>
      <w:r>
        <w:t>countrycode</w:t>
      </w:r>
      <w:proofErr w:type="spellEnd"/>
      <w:r>
        <w:t xml:space="preserve"> </w:t>
      </w:r>
      <w:proofErr w:type="spellStart"/>
      <w:r>
        <w:t>localcode</w:t>
      </w:r>
      <w:proofErr w:type="spellEnd"/>
      <w:r>
        <w:t xml:space="preserve"> number, Email: </w:t>
      </w:r>
    </w:p>
    <w:p w14:paraId="7243800E" w14:textId="77777777" w:rsidR="005B3CB5" w:rsidRDefault="005B3CB5">
      <w:pPr>
        <w:pStyle w:val="AuthorAddresses"/>
      </w:pPr>
      <w:r>
        <w:rPr>
          <w:i w:val="0"/>
          <w:vertAlign w:val="superscript"/>
        </w:rPr>
        <w:t>2</w:t>
      </w:r>
      <w:r>
        <w:t>Organisation, Address, City, Postcode., Country</w:t>
      </w:r>
    </w:p>
    <w:p w14:paraId="22948C11" w14:textId="77777777" w:rsidR="005B3CB5" w:rsidRDefault="005B3CB5">
      <w:pPr>
        <w:pStyle w:val="AuthorAddresses"/>
      </w:pPr>
      <w:r>
        <w:t>Tel: +</w:t>
      </w:r>
      <w:proofErr w:type="spellStart"/>
      <w:r>
        <w:t>countrycode</w:t>
      </w:r>
      <w:proofErr w:type="spellEnd"/>
      <w:r>
        <w:t xml:space="preserve"> </w:t>
      </w:r>
      <w:proofErr w:type="spellStart"/>
      <w:r>
        <w:t>localcode</w:t>
      </w:r>
      <w:proofErr w:type="spellEnd"/>
      <w:r>
        <w:t xml:space="preserve"> number, Fax: + </w:t>
      </w:r>
      <w:proofErr w:type="spellStart"/>
      <w:r>
        <w:t>countrycode</w:t>
      </w:r>
      <w:proofErr w:type="spellEnd"/>
      <w:r>
        <w:t xml:space="preserve"> </w:t>
      </w:r>
      <w:proofErr w:type="spellStart"/>
      <w:r>
        <w:t>localcode</w:t>
      </w:r>
      <w:proofErr w:type="spellEnd"/>
      <w:r>
        <w:t xml:space="preserve"> number, Email: </w:t>
      </w:r>
    </w:p>
    <w:p w14:paraId="37CE247E" w14:textId="77777777" w:rsidR="005B3CB5" w:rsidRDefault="005B3CB5">
      <w:pPr>
        <w:pStyle w:val="Abstract"/>
        <w:rPr>
          <w:b w:val="0"/>
        </w:rPr>
      </w:pPr>
      <w:r>
        <w:t xml:space="preserve">Abstract: </w:t>
      </w:r>
      <w:r>
        <w:rPr>
          <w:b w:val="0"/>
        </w:rPr>
        <w:t xml:space="preserve">Your paper should include a short abstract of about 100-150 words </w:t>
      </w:r>
      <w:r>
        <w:rPr>
          <w:b w:val="0"/>
          <w:bCs/>
          <w:color w:val="000000"/>
          <w:shd w:val="clear" w:color="auto" w:fill="FFFFFF"/>
        </w:rPr>
        <w:t xml:space="preserve">summarising the problem statement, aim of the work, research method applied, results and conclusion in </w:t>
      </w:r>
      <w:r>
        <w:rPr>
          <w:b w:val="0"/>
          <w:bCs/>
        </w:rPr>
        <w:t>one paragraph..</w:t>
      </w:r>
      <w:r>
        <w:rPr>
          <w:b w:val="0"/>
        </w:rPr>
        <w:t xml:space="preserve"> Please use abstract st</w:t>
      </w:r>
      <w:r>
        <w:rPr>
          <w:b w:val="0"/>
        </w:rPr>
        <w:t>yle.</w:t>
      </w:r>
    </w:p>
    <w:p w14:paraId="7A5AD813" w14:textId="77777777" w:rsidR="005B3CB5" w:rsidRDefault="005B3CB5">
      <w:pPr>
        <w:pStyle w:val="Abstract"/>
        <w:rPr>
          <w:b w:val="0"/>
          <w:bCs/>
        </w:rPr>
      </w:pPr>
      <w:r>
        <w:t xml:space="preserve">Keywords: </w:t>
      </w:r>
      <w:r>
        <w:rPr>
          <w:b w:val="0"/>
          <w:bCs/>
        </w:rPr>
        <w:t>Please insert main key words.</w:t>
      </w:r>
    </w:p>
    <w:p w14:paraId="0A205D19" w14:textId="77777777" w:rsidR="005B3CB5" w:rsidRDefault="005B3CB5">
      <w:pPr>
        <w:pStyle w:val="Heading1"/>
      </w:pPr>
      <w:r>
        <w:t>1. Introduction – Heading 1 style</w:t>
      </w:r>
    </w:p>
    <w:p w14:paraId="16A035DE" w14:textId="77777777" w:rsidR="005B3CB5" w:rsidRDefault="005B3CB5">
      <w:pPr>
        <w:pStyle w:val="Paragraph1"/>
      </w:pPr>
      <w:r>
        <w:t>Your introduction should set the scene for the reader, define the issues to be addressed in your paper and the target audience. While there is no minimum length, we suggest that your paper should be five pages in length with a maximum length of eight pages. The first paragraph in each section, should use paragraph 1 style.</w:t>
      </w:r>
    </w:p>
    <w:p w14:paraId="1B3F3874" w14:textId="77777777" w:rsidR="005B3CB5" w:rsidRDefault="005B3CB5">
      <w:pPr>
        <w:pStyle w:val="Paragraph2"/>
      </w:pPr>
      <w:r>
        <w:tab/>
        <w:t>Each subsequent paragraph should use paragraph 2 style and use the tab for the first sentence within that p</w:t>
      </w:r>
      <w:r>
        <w:t>aragraph.</w:t>
      </w:r>
    </w:p>
    <w:p w14:paraId="63657375" w14:textId="77777777" w:rsidR="005B3CB5" w:rsidRDefault="005B3CB5">
      <w:pPr>
        <w:pStyle w:val="Paragraph2"/>
      </w:pPr>
      <w:r>
        <w:tab/>
        <w:t>It is important that your introduction provides an adequate overview and focus for your paper to ensure that the reader is willing to continue reading.</w:t>
      </w:r>
    </w:p>
    <w:p w14:paraId="460B4DFC" w14:textId="77777777" w:rsidR="005B3CB5" w:rsidRDefault="005B3CB5">
      <w:pPr>
        <w:pStyle w:val="Paragraph2"/>
      </w:pPr>
      <w:r>
        <w:tab/>
        <w:t>Please ensure that your paper clearly defines the issues that you are addressing. Remember that your project is simply the vehicle through which the information is gathered and it should not be the primary focus of the paper as the issues it is addressing are of more interest to the conference audience.</w:t>
      </w:r>
    </w:p>
    <w:p w14:paraId="3ABB8767" w14:textId="77777777" w:rsidR="005B3CB5" w:rsidRDefault="005B3CB5">
      <w:pPr>
        <w:pStyle w:val="Paragraph2"/>
      </w:pPr>
      <w:r>
        <w:tab/>
        <w:t>The references to literature should be not</w:t>
      </w:r>
      <w:r>
        <w:t>ed in the main text by an Arabic number in square brackets e.g. [1]. List these in numerical order at the end of the paper in the reference section.</w:t>
      </w:r>
    </w:p>
    <w:p w14:paraId="47463F80" w14:textId="77777777" w:rsidR="005B3CB5" w:rsidRDefault="005B3CB5">
      <w:pPr>
        <w:pStyle w:val="Heading2"/>
        <w:numPr>
          <w:ilvl w:val="1"/>
          <w:numId w:val="1"/>
        </w:numPr>
      </w:pPr>
      <w:r>
        <w:t>– Sub headings should use heading 2 style</w:t>
      </w:r>
    </w:p>
    <w:p w14:paraId="6CFEFD78" w14:textId="77777777" w:rsidR="005B3CB5" w:rsidRDefault="005B3CB5">
      <w:pPr>
        <w:pStyle w:val="Paragraph1"/>
      </w:pPr>
      <w:r>
        <w:t>Paragraph 1 style</w:t>
      </w:r>
    </w:p>
    <w:p w14:paraId="0D4EDAFC" w14:textId="77777777" w:rsidR="005B3CB5" w:rsidRDefault="005B3CB5">
      <w:pPr>
        <w:pStyle w:val="Paragraph2"/>
      </w:pPr>
      <w:r>
        <w:tab/>
        <w:t>Paragraph 2 style and use the tab for the first sentence within that paragraph.</w:t>
      </w:r>
    </w:p>
    <w:p w14:paraId="2533A8BA" w14:textId="77777777" w:rsidR="005B3CB5" w:rsidRDefault="005B3CB5">
      <w:pPr>
        <w:pStyle w:val="Paragraph2"/>
      </w:pPr>
      <w:r>
        <w:tab/>
        <w:t>All tables and figures should be numbered consecutively (e.g. Table 1, Table 2 or Figure 1, Figure 2 etc.) and not by reference to section numbers. Table captions should be placed above the table while figure captions bel</w:t>
      </w:r>
      <w:r>
        <w:t>ow the figure (both use caption style). Place tables and figures as close as possible to where they are mentioned in the text and not at the end of your paper. No part of a table or figure should go beyond the typing area and both should be centred. Figures of less than 70mm width may be positioned side by side.</w:t>
      </w:r>
    </w:p>
    <w:p w14:paraId="49DC9D5E" w14:textId="77777777" w:rsidR="005B3CB5" w:rsidRDefault="005B3CB5">
      <w:pPr>
        <w:pStyle w:val="Caption"/>
      </w:pPr>
      <w:r>
        <w:t xml:space="preserve">Table 1: </w:t>
      </w:r>
    </w:p>
    <w:p w14:paraId="2F8E0906" w14:textId="77777777" w:rsidR="005B3CB5" w:rsidRDefault="005B3CB5">
      <w:pPr>
        <w:pStyle w:val="Heading2"/>
      </w:pPr>
      <w:r>
        <w:t>1.2</w:t>
      </w:r>
      <w:r>
        <w:tab/>
        <w:t>Objectives</w:t>
      </w:r>
    </w:p>
    <w:p w14:paraId="76FCF7E7" w14:textId="77777777" w:rsidR="005B3CB5" w:rsidRDefault="005B3CB5">
      <w:pPr>
        <w:pStyle w:val="Paragraph1"/>
      </w:pPr>
      <w:r>
        <w:t>Paragraph 1 style</w:t>
      </w:r>
    </w:p>
    <w:p w14:paraId="61BF591E" w14:textId="77777777" w:rsidR="005B3CB5" w:rsidRDefault="005B3CB5">
      <w:pPr>
        <w:pStyle w:val="Paragraph2"/>
      </w:pPr>
      <w:r>
        <w:tab/>
        <w:t>Paragraph 2 style and use the tab for the first sentence within that paragraph.</w:t>
      </w:r>
    </w:p>
    <w:p w14:paraId="04CACC03" w14:textId="77777777" w:rsidR="005B3CB5" w:rsidRDefault="005B3CB5">
      <w:pPr>
        <w:pStyle w:val="ListNumber"/>
      </w:pPr>
      <w:r>
        <w:t>Numbered lists – use List Number style</w:t>
      </w:r>
    </w:p>
    <w:p w14:paraId="73014915" w14:textId="77777777" w:rsidR="005B3CB5" w:rsidRDefault="005B3CB5">
      <w:pPr>
        <w:pStyle w:val="ListNumber"/>
      </w:pPr>
    </w:p>
    <w:p w14:paraId="135D9B19" w14:textId="77777777" w:rsidR="005B3CB5" w:rsidRDefault="005B3CB5">
      <w:pPr>
        <w:pStyle w:val="Heading1"/>
        <w:numPr>
          <w:ilvl w:val="0"/>
          <w:numId w:val="1"/>
        </w:numPr>
      </w:pPr>
      <w:r>
        <w:lastRenderedPageBreak/>
        <w:t>Methodology</w:t>
      </w:r>
    </w:p>
    <w:p w14:paraId="0913DA4A" w14:textId="77777777" w:rsidR="005B3CB5" w:rsidRDefault="005B3CB5">
      <w:pPr>
        <w:pStyle w:val="Paragraph1"/>
      </w:pPr>
      <w:r>
        <w:t>Paragraph 1 style</w:t>
      </w:r>
    </w:p>
    <w:p w14:paraId="59A9F1F1" w14:textId="77777777" w:rsidR="005B3CB5" w:rsidRDefault="005B3CB5">
      <w:pPr>
        <w:pStyle w:val="Paragraph2"/>
      </w:pPr>
      <w:r>
        <w:tab/>
        <w:t>Par</w:t>
      </w:r>
      <w:r>
        <w:t>agraph 2 style and use the tab for the first sentence within that paragraph..</w:t>
      </w:r>
    </w:p>
    <w:p w14:paraId="67B39911" w14:textId="77777777" w:rsidR="005B3CB5" w:rsidRDefault="005B3CB5">
      <w:pPr>
        <w:pStyle w:val="Heading1"/>
        <w:numPr>
          <w:ilvl w:val="0"/>
          <w:numId w:val="1"/>
        </w:numPr>
      </w:pPr>
      <w:r>
        <w:t>Technology Description</w:t>
      </w:r>
    </w:p>
    <w:p w14:paraId="70041E4E" w14:textId="77777777" w:rsidR="005B3CB5" w:rsidRDefault="005B3CB5">
      <w:pPr>
        <w:pStyle w:val="Paragraph1"/>
      </w:pPr>
      <w:r>
        <w:t>Paragraph 1 style</w:t>
      </w:r>
    </w:p>
    <w:p w14:paraId="690B7D36" w14:textId="77777777" w:rsidR="005B3CB5" w:rsidRDefault="005B3CB5">
      <w:pPr>
        <w:pStyle w:val="Paragraph2"/>
      </w:pPr>
      <w:r>
        <w:tab/>
        <w:t>Paragraph 2 style and use the tab for the first sentence within that paragraph.</w:t>
      </w:r>
    </w:p>
    <w:p w14:paraId="78CF6997" w14:textId="77777777" w:rsidR="005B3CB5" w:rsidRDefault="005B3CB5">
      <w:pPr>
        <w:pStyle w:val="ListBullet"/>
      </w:pPr>
      <w:r>
        <w:t>List of bullet points – use List Bullet Style</w:t>
      </w:r>
    </w:p>
    <w:p w14:paraId="4812B20D" w14:textId="77777777" w:rsidR="005B3CB5" w:rsidRDefault="005B3CB5">
      <w:pPr>
        <w:pStyle w:val="Heading1"/>
        <w:numPr>
          <w:ilvl w:val="0"/>
          <w:numId w:val="1"/>
        </w:numPr>
      </w:pPr>
      <w:r>
        <w:t>Developments</w:t>
      </w:r>
    </w:p>
    <w:p w14:paraId="104581A8" w14:textId="77777777" w:rsidR="005B3CB5" w:rsidRDefault="005B3CB5">
      <w:pPr>
        <w:pStyle w:val="Paragraph1"/>
      </w:pPr>
      <w:r>
        <w:t>Paragraph 1 style</w:t>
      </w:r>
    </w:p>
    <w:p w14:paraId="558BB0D8" w14:textId="77777777" w:rsidR="005B3CB5" w:rsidRDefault="005B3CB5">
      <w:pPr>
        <w:pStyle w:val="Paragraph2"/>
      </w:pPr>
      <w:r>
        <w:tab/>
        <w:t>Paragraph 2 style and use the tab for the first sentence within that paragraph.</w:t>
      </w:r>
    </w:p>
    <w:p w14:paraId="6B0C2BC1" w14:textId="77777777" w:rsidR="005B3CB5" w:rsidRDefault="005B3CB5">
      <w:pPr>
        <w:pStyle w:val="Heading1"/>
        <w:numPr>
          <w:ilvl w:val="0"/>
          <w:numId w:val="1"/>
        </w:numPr>
      </w:pPr>
      <w:r>
        <w:t>Results</w:t>
      </w:r>
    </w:p>
    <w:p w14:paraId="4CF76A6C" w14:textId="77777777" w:rsidR="005B3CB5" w:rsidRDefault="005B3CB5">
      <w:pPr>
        <w:pStyle w:val="Paragraph1"/>
      </w:pPr>
      <w:r>
        <w:t>Paragraph 1 style</w:t>
      </w:r>
    </w:p>
    <w:p w14:paraId="4ABA8CDF" w14:textId="77777777" w:rsidR="005B3CB5" w:rsidRDefault="005B3CB5">
      <w:pPr>
        <w:pStyle w:val="Paragraph2"/>
      </w:pPr>
      <w:r>
        <w:tab/>
        <w:t>Paragraph 2 style and use the tab for the first sentence within that paragraph.</w:t>
      </w:r>
    </w:p>
    <w:p w14:paraId="71BB2678" w14:textId="77777777" w:rsidR="005B3CB5" w:rsidRDefault="005B3CB5">
      <w:pPr>
        <w:pStyle w:val="Heading1"/>
        <w:numPr>
          <w:ilvl w:val="0"/>
          <w:numId w:val="1"/>
        </w:numPr>
      </w:pPr>
      <w:r>
        <w:t>Business Benefits</w:t>
      </w:r>
    </w:p>
    <w:p w14:paraId="33BFB32B" w14:textId="77777777" w:rsidR="005B3CB5" w:rsidRDefault="005B3CB5">
      <w:pPr>
        <w:pStyle w:val="Paragraph1"/>
      </w:pPr>
      <w:r>
        <w:t>Paragraph 1 style</w:t>
      </w:r>
    </w:p>
    <w:p w14:paraId="5C494FE9" w14:textId="77777777" w:rsidR="005B3CB5" w:rsidRDefault="005B3CB5">
      <w:pPr>
        <w:pStyle w:val="Paragraph2"/>
      </w:pPr>
      <w:r>
        <w:tab/>
        <w:t xml:space="preserve">Paragraph </w:t>
      </w:r>
      <w:r>
        <w:t>2 style and use the tab for the first sentence within that paragraph.</w:t>
      </w:r>
    </w:p>
    <w:p w14:paraId="038B8EF1" w14:textId="77777777" w:rsidR="005B3CB5" w:rsidRDefault="005B3CB5">
      <w:pPr>
        <w:pStyle w:val="Heading1"/>
        <w:numPr>
          <w:ilvl w:val="0"/>
          <w:numId w:val="1"/>
        </w:numPr>
      </w:pPr>
      <w:r>
        <w:t>Conclusions</w:t>
      </w:r>
    </w:p>
    <w:p w14:paraId="1BF7593E" w14:textId="77777777" w:rsidR="005B3CB5" w:rsidRDefault="005B3CB5">
      <w:pPr>
        <w:pStyle w:val="Paragraph1"/>
      </w:pPr>
      <w:r>
        <w:t>It is important that your conclusion provides a summary of the achievements, further work needed and recommendations.</w:t>
      </w:r>
    </w:p>
    <w:p w14:paraId="7B276102" w14:textId="77777777" w:rsidR="005B3CB5" w:rsidRDefault="005B3CB5">
      <w:pPr>
        <w:pStyle w:val="Paragraph2"/>
      </w:pPr>
      <w:r>
        <w:tab/>
        <w:t>Paragraph 2 style and use the tab for the first sentence within that paragraph.</w:t>
      </w:r>
    </w:p>
    <w:p w14:paraId="30C1807D" w14:textId="77777777" w:rsidR="005B3CB5" w:rsidRDefault="005B3CB5">
      <w:pPr>
        <w:pStyle w:val="Paragraph2"/>
      </w:pPr>
    </w:p>
    <w:p w14:paraId="0A6B1182" w14:textId="77777777" w:rsidR="005B3CB5" w:rsidRDefault="005B3CB5">
      <w:pPr>
        <w:pStyle w:val="Heading1"/>
      </w:pPr>
      <w:r>
        <w:t>Acknowledgements</w:t>
      </w:r>
    </w:p>
    <w:p w14:paraId="488B5063" w14:textId="77777777" w:rsidR="005B3CB5" w:rsidRDefault="005B3CB5">
      <w:pPr>
        <w:pStyle w:val="Heading2"/>
        <w:rPr>
          <w:b/>
          <w:bCs/>
        </w:rPr>
      </w:pPr>
      <w:r>
        <w:rPr>
          <w:b/>
          <w:bCs/>
        </w:rPr>
        <w:t>Declaration of use of content generated by Artificial Intelligence (AI) (including but not limited to Generative-AI) in the paper</w:t>
      </w:r>
    </w:p>
    <w:p w14:paraId="2397CD98" w14:textId="77777777" w:rsidR="005B3CB5" w:rsidRDefault="005B3CB5">
      <w:r>
        <w:t>The authors confirm that there has been no use of content generated by Artificial I</w:t>
      </w:r>
      <w:r>
        <w:t>ntelligence (AI) (including but not limited to text, figures, images, and code) in the paper entitled "Enter Paper Title".</w:t>
      </w:r>
    </w:p>
    <w:p w14:paraId="11B6FBB7" w14:textId="77777777" w:rsidR="005B3CB5" w:rsidRDefault="005B3CB5">
      <w:r>
        <w:rPr>
          <w:highlight w:val="yellow"/>
        </w:rPr>
        <w:t>or</w:t>
      </w:r>
    </w:p>
    <w:p w14:paraId="33E35780" w14:textId="77777777" w:rsidR="005B3CB5" w:rsidRDefault="005B3CB5">
      <w:r>
        <w:t>The authors acknowledge the use of content generated by Artificial Intelligence (AI) (including but not limited to text, figures, images, and code) in the paper entitled "Enter Paper Title" in the following ways:</w:t>
      </w:r>
    </w:p>
    <w:p w14:paraId="33A08FEF" w14:textId="77777777" w:rsidR="005B3CB5" w:rsidRDefault="005B3CB5">
      <w:r>
        <w:t>&lt;Brief Explanation of each way use of content generated by AI/Generative AI has been leveraged/incorporated in the paper&gt;</w:t>
      </w:r>
    </w:p>
    <w:p w14:paraId="31BE93C6" w14:textId="77777777" w:rsidR="005B3CB5" w:rsidRDefault="005B3CB5">
      <w:pPr>
        <w:pStyle w:val="Heading1"/>
      </w:pPr>
      <w:r>
        <w:t>References</w:t>
      </w:r>
    </w:p>
    <w:p w14:paraId="7737E57F" w14:textId="77777777" w:rsidR="005B3CB5" w:rsidRDefault="005B3CB5">
      <w:pPr>
        <w:pStyle w:val="Paragraph1"/>
        <w:rPr>
          <w:sz w:val="20"/>
        </w:rPr>
      </w:pPr>
      <w:r>
        <w:rPr>
          <w:sz w:val="20"/>
        </w:rPr>
        <w:t>[1]</w:t>
      </w:r>
    </w:p>
    <w:p w14:paraId="366C3FC9" w14:textId="77777777" w:rsidR="005B3CB5" w:rsidRDefault="005B3CB5">
      <w:pPr>
        <w:pStyle w:val="Paragraph1"/>
        <w:rPr>
          <w:sz w:val="20"/>
        </w:rPr>
      </w:pPr>
      <w:r>
        <w:rPr>
          <w:sz w:val="20"/>
        </w:rPr>
        <w:t>[2]</w:t>
      </w:r>
    </w:p>
    <w:p w14:paraId="71D7C53A" w14:textId="77777777" w:rsidR="00A879B8" w:rsidRDefault="005B3CB5">
      <w:pPr>
        <w:pStyle w:val="Paragraph1"/>
      </w:pPr>
      <w:r>
        <w:rPr>
          <w:sz w:val="20"/>
        </w:rPr>
        <w:t>[3]</w:t>
      </w:r>
    </w:p>
    <w:sectPr w:rsidR="00A879B8">
      <w:pgSz w:w="11906" w:h="16838"/>
      <w:pgMar w:top="1469" w:right="1469" w:bottom="1138" w:left="1584" w:header="706" w:footer="706"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30C937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DF2F64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234667F1"/>
    <w:multiLevelType w:val="singleLevel"/>
    <w:tmpl w:val="0809000F"/>
    <w:lvl w:ilvl="0">
      <w:start w:val="1"/>
      <w:numFmt w:val="decimal"/>
      <w:lvlText w:val="%1."/>
      <w:lvlJc w:val="left"/>
      <w:pPr>
        <w:tabs>
          <w:tab w:val="num" w:pos="360"/>
        </w:tabs>
        <w:ind w:left="360" w:hanging="360"/>
      </w:pPr>
      <w:rPr>
        <w:rFonts w:hint="default"/>
      </w:rPr>
    </w:lvl>
  </w:abstractNum>
  <w:abstractNum w:abstractNumId="3" w15:restartNumberingAfterBreak="0">
    <w:nsid w:val="48B505F3"/>
    <w:multiLevelType w:val="multilevel"/>
    <w:tmpl w:val="B2504340"/>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num w:numId="1" w16cid:durableId="210925790">
    <w:abstractNumId w:val="3"/>
  </w:num>
  <w:num w:numId="2" w16cid:durableId="581648250">
    <w:abstractNumId w:val="2"/>
  </w:num>
  <w:num w:numId="3" w16cid:durableId="1589921299">
    <w:abstractNumId w:val="1"/>
  </w:num>
  <w:num w:numId="4" w16cid:durableId="2090954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attachedTemplate r:id="rId1"/>
  <w:doNotTrackMoves/>
  <w:defaultTabStop w:val="720"/>
  <w:displayHorizontalDrawingGridEvery w:val="0"/>
  <w:displayVerticalDrawingGridEvery w:val="0"/>
  <w:doNotUseMarginsForDrawingGridOrigin/>
  <w:noPunctuationKerning/>
  <w:characterSpacingControl w:val="doNotCompress"/>
  <w:savePreviewPicture/>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79B8"/>
    <w:rsid w:val="005B3CB5"/>
    <w:rsid w:val="00761F4A"/>
    <w:rsid w:val="00A879B8"/>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A7E24A"/>
  <w15:chartTrackingRefBased/>
  <w15:docId w15:val="{DEA96680-81A4-4383-BD97-86269FA76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en-GB" w:eastAsia="en-US"/>
    </w:rPr>
  </w:style>
  <w:style w:type="paragraph" w:styleId="Heading1">
    <w:name w:val="heading 1"/>
    <w:basedOn w:val="Normal"/>
    <w:next w:val="Normal"/>
    <w:qFormat/>
    <w:pPr>
      <w:keepNext/>
      <w:spacing w:before="200" w:after="120"/>
      <w:outlineLvl w:val="0"/>
    </w:pPr>
    <w:rPr>
      <w:b/>
      <w:kern w:val="28"/>
      <w:sz w:val="28"/>
    </w:rPr>
  </w:style>
  <w:style w:type="paragraph" w:styleId="Heading2">
    <w:name w:val="heading 2"/>
    <w:basedOn w:val="Normal"/>
    <w:next w:val="Normal"/>
    <w:qFormat/>
    <w:pPr>
      <w:keepNext/>
      <w:spacing w:before="120" w:after="120"/>
      <w:outlineLvl w:val="1"/>
    </w:pPr>
    <w:rPr>
      <w:i/>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Name">
    <w:name w:val="Author Name"/>
    <w:basedOn w:val="Normal"/>
    <w:pPr>
      <w:jc w:val="center"/>
    </w:pPr>
  </w:style>
  <w:style w:type="paragraph" w:styleId="Title">
    <w:name w:val="Title"/>
    <w:basedOn w:val="Normal"/>
    <w:qFormat/>
    <w:pPr>
      <w:spacing w:before="1080" w:after="240"/>
      <w:jc w:val="center"/>
      <w:outlineLvl w:val="0"/>
    </w:pPr>
    <w:rPr>
      <w:b/>
      <w:kern w:val="28"/>
      <w:sz w:val="48"/>
    </w:rPr>
  </w:style>
  <w:style w:type="paragraph" w:customStyle="1" w:styleId="AuthorAddresses">
    <w:name w:val="Author Addresses"/>
    <w:basedOn w:val="Normal"/>
    <w:pPr>
      <w:jc w:val="center"/>
    </w:pPr>
    <w:rPr>
      <w:i/>
    </w:rPr>
  </w:style>
  <w:style w:type="paragraph" w:styleId="Caption">
    <w:name w:val="caption"/>
    <w:basedOn w:val="Normal"/>
    <w:next w:val="Normal"/>
    <w:qFormat/>
    <w:pPr>
      <w:spacing w:before="120" w:after="120"/>
      <w:jc w:val="center"/>
    </w:pPr>
    <w:rPr>
      <w:i/>
      <w:sz w:val="20"/>
    </w:rPr>
  </w:style>
  <w:style w:type="paragraph" w:customStyle="1" w:styleId="Abstract">
    <w:name w:val="Abstract"/>
    <w:basedOn w:val="Normal"/>
    <w:pPr>
      <w:spacing w:before="200"/>
      <w:ind w:left="1008" w:right="1008"/>
      <w:jc w:val="both"/>
    </w:pPr>
    <w:rPr>
      <w:b/>
      <w:sz w:val="20"/>
    </w:rPr>
  </w:style>
  <w:style w:type="paragraph" w:customStyle="1" w:styleId="Paragraph1">
    <w:name w:val="Paragraph 1"/>
    <w:basedOn w:val="Normal"/>
    <w:pPr>
      <w:jc w:val="both"/>
    </w:pPr>
  </w:style>
  <w:style w:type="paragraph" w:customStyle="1" w:styleId="Paragraph2">
    <w:name w:val="Paragraph 2"/>
    <w:basedOn w:val="Paragraph1"/>
    <w:pPr>
      <w:tabs>
        <w:tab w:val="left" w:pos="360"/>
      </w:tabs>
    </w:pPr>
  </w:style>
  <w:style w:type="paragraph" w:styleId="ListBullet">
    <w:name w:val="List Bullet"/>
    <w:basedOn w:val="Normal"/>
    <w:autoRedefine/>
    <w:semiHidden/>
    <w:pPr>
      <w:numPr>
        <w:numId w:val="3"/>
      </w:numPr>
    </w:pPr>
  </w:style>
  <w:style w:type="paragraph" w:styleId="ListNumber">
    <w:name w:val="List Number"/>
    <w:basedOn w:val="Normal"/>
    <w:semiHidden/>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i\AppData\Local\Temp\claude\c--Users-chari-Desktop-airqo-cole-charis-assgnmnt\471bb36f-d40e-48b6-b2ef-383df94f2c73\scratchpad\web\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template.dot</Template>
  <TotalTime>0</TotalTime>
  <Pages>2</Pages>
  <Words>607</Words>
  <Characters>3461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IST-Africa Template</vt:lpstr>
    </vt:vector>
  </TitlesOfParts>
  <Company>IIMC</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IST-Africa Template</dc:title>
  <dc:subject/>
  <dc:creator>Charis Opol</dc:creator>
  <cp:keywords/>
  <cp:lastModifiedBy>Charis Opol</cp:lastModifiedBy>
  <cp:revision>2</cp:revision>
  <cp:lastPrinted>1601-01-01T00:00:00Z</cp:lastPrinted>
  <dcterms:created xsi:type="dcterms:W3CDTF">2026-10-29T17:36:00Z</dcterms:created>
  <dcterms:modified xsi:type="dcterms:W3CDTF">2026-10-29T17:36:00Z</dcterms:modified>
</cp:coreProperties>
</file>